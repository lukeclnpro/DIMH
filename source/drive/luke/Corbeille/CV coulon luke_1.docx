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6"/>
        <w:gridCol w:w="3082"/>
        <w:gridCol w:w="3084"/>
      </w:tblGrid>
      <w:tr w:rsidR="00F316AD" w:rsidRPr="009F7E3D" w14:paraId="337EFF12" w14:textId="77777777" w:rsidTr="0040233B">
        <w:trPr>
          <w:trHeight w:val="1292"/>
        </w:trPr>
        <w:tc>
          <w:tcPr>
            <w:tcW w:w="9300" w:type="dxa"/>
            <w:gridSpan w:val="3"/>
            <w:tcBorders>
              <w:top w:val="single" w:sz="24" w:space="0" w:color="BF9268" w:themeColor="accent2"/>
              <w:left w:val="single" w:sz="24" w:space="0" w:color="BF9268" w:themeColor="accent2"/>
              <w:bottom w:val="single" w:sz="24" w:space="0" w:color="BF9268" w:themeColor="accent2"/>
              <w:right w:val="single" w:sz="24" w:space="0" w:color="BF9268" w:themeColor="accent2"/>
            </w:tcBorders>
            <w:shd w:val="clear" w:color="auto" w:fill="FFFFFF" w:themeFill="background1"/>
          </w:tcPr>
          <w:p w14:paraId="514DC827" w14:textId="5B63A448" w:rsidR="00F316AD" w:rsidRPr="009F7E3D" w:rsidRDefault="00B96775" w:rsidP="00F316AD">
            <w:pPr>
              <w:pStyle w:val="Titre"/>
            </w:pPr>
            <w:r>
              <w:t>COULON</w:t>
            </w:r>
            <w:r w:rsidR="00D20DA9" w:rsidRPr="009F7E3D">
              <w:rPr>
                <w:lang w:bidi="fr-FR"/>
              </w:rPr>
              <w:t xml:space="preserve"> </w:t>
            </w:r>
            <w:r>
              <w:t>Luke</w:t>
            </w:r>
          </w:p>
          <w:p w14:paraId="3004640C" w14:textId="54BC9CD6" w:rsidR="00F316AD" w:rsidRPr="009F7E3D" w:rsidRDefault="00B96775" w:rsidP="00D20DA9">
            <w:pPr>
              <w:pStyle w:val="Sous-titre"/>
            </w:pPr>
            <w:r>
              <w:t>Étudiant</w:t>
            </w:r>
            <w:r w:rsidR="00F316AD" w:rsidRPr="009F7E3D">
              <w:rPr>
                <w:lang w:bidi="fr-FR"/>
              </w:rPr>
              <w:t xml:space="preserve"> </w:t>
            </w:r>
          </w:p>
        </w:tc>
      </w:tr>
      <w:tr w:rsidR="00F316AD" w:rsidRPr="009F7E3D" w14:paraId="185FC652" w14:textId="77777777" w:rsidTr="00CD50FD">
        <w:trPr>
          <w:trHeight w:val="735"/>
        </w:trPr>
        <w:tc>
          <w:tcPr>
            <w:tcW w:w="3097" w:type="dxa"/>
            <w:tcBorders>
              <w:top w:val="single" w:sz="24" w:space="0" w:color="BF9268" w:themeColor="accent2"/>
            </w:tcBorders>
            <w:vAlign w:val="center"/>
          </w:tcPr>
          <w:p w14:paraId="2A0C1FCB" w14:textId="47629438" w:rsidR="00F316AD" w:rsidRPr="009F7E3D" w:rsidRDefault="00B96775" w:rsidP="00D20DA9">
            <w:pPr>
              <w:jc w:val="center"/>
            </w:pPr>
            <w:r>
              <w:t>19 rue de tortue</w:t>
            </w:r>
          </w:p>
        </w:tc>
        <w:tc>
          <w:tcPr>
            <w:tcW w:w="3108" w:type="dxa"/>
            <w:tcBorders>
              <w:top w:val="single" w:sz="24" w:space="0" w:color="BF9268" w:themeColor="accent2"/>
            </w:tcBorders>
            <w:vAlign w:val="center"/>
          </w:tcPr>
          <w:p w14:paraId="2E2C88D0" w14:textId="51EDEE13" w:rsidR="00F316AD" w:rsidRPr="009F7E3D" w:rsidRDefault="00B96775" w:rsidP="00D20DA9">
            <w:pPr>
              <w:jc w:val="center"/>
            </w:pPr>
            <w:r>
              <w:t>06 47 11 14 52</w:t>
            </w:r>
          </w:p>
        </w:tc>
        <w:tc>
          <w:tcPr>
            <w:tcW w:w="3095" w:type="dxa"/>
            <w:tcBorders>
              <w:top w:val="single" w:sz="24" w:space="0" w:color="BF9268" w:themeColor="accent2"/>
            </w:tcBorders>
            <w:vAlign w:val="center"/>
          </w:tcPr>
          <w:p w14:paraId="7D8953C6" w14:textId="24C6E2EC" w:rsidR="00F316AD" w:rsidRPr="009F7E3D" w:rsidRDefault="00B96775" w:rsidP="00D20DA9">
            <w:pPr>
              <w:jc w:val="center"/>
            </w:pPr>
            <w:r>
              <w:t>lukecoulon@gmail.com</w:t>
            </w:r>
            <w:r w:rsidR="00D20DA9" w:rsidRPr="009F7E3D">
              <w:rPr>
                <w:lang w:bidi="fr-FR"/>
              </w:rPr>
              <w:t xml:space="preserve"> </w:t>
            </w:r>
          </w:p>
        </w:tc>
      </w:tr>
      <w:tr w:rsidR="00CD50FD" w:rsidRPr="009F7E3D" w14:paraId="4C527F5B" w14:textId="77777777" w:rsidTr="00CD50FD">
        <w:trPr>
          <w:trHeight w:val="210"/>
        </w:trPr>
        <w:tc>
          <w:tcPr>
            <w:tcW w:w="3097" w:type="dxa"/>
            <w:tcBorders>
              <w:bottom w:val="single" w:sz="18" w:space="0" w:color="BF9268" w:themeColor="accent2"/>
            </w:tcBorders>
          </w:tcPr>
          <w:p w14:paraId="2D480724" w14:textId="77777777" w:rsidR="00CD50FD" w:rsidRPr="009F7E3D" w:rsidRDefault="00CD50FD" w:rsidP="00CD50FD"/>
        </w:tc>
        <w:tc>
          <w:tcPr>
            <w:tcW w:w="3108" w:type="dxa"/>
            <w:vMerge w:val="restart"/>
            <w:shd w:val="clear" w:color="auto" w:fill="303848" w:themeFill="accent1"/>
            <w:vAlign w:val="center"/>
          </w:tcPr>
          <w:p w14:paraId="3F46B144" w14:textId="2DD6BD8A" w:rsidR="00CD50FD" w:rsidRPr="009F7E3D" w:rsidRDefault="00CB4DB6" w:rsidP="00D20DA9">
            <w:pPr>
              <w:pStyle w:val="Titre1"/>
            </w:pPr>
            <w:r>
              <w:t>PROFIL</w:t>
            </w:r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14:paraId="160B5898" w14:textId="77777777" w:rsidR="00CD50FD" w:rsidRPr="009F7E3D" w:rsidRDefault="00CD50FD"/>
        </w:tc>
      </w:tr>
      <w:tr w:rsidR="00CD50FD" w:rsidRPr="009F7E3D" w14:paraId="5B37BD74" w14:textId="77777777" w:rsidTr="00CD50FD">
        <w:trPr>
          <w:trHeight w:val="210"/>
        </w:trPr>
        <w:tc>
          <w:tcPr>
            <w:tcW w:w="3097" w:type="dxa"/>
            <w:tcBorders>
              <w:top w:val="single" w:sz="18" w:space="0" w:color="BF9268" w:themeColor="accent2"/>
            </w:tcBorders>
          </w:tcPr>
          <w:p w14:paraId="13ECB27C" w14:textId="77777777" w:rsidR="00CD50FD" w:rsidRPr="009F7E3D" w:rsidRDefault="00CD50FD" w:rsidP="00CD50FD"/>
        </w:tc>
        <w:tc>
          <w:tcPr>
            <w:tcW w:w="3108" w:type="dxa"/>
            <w:vMerge/>
            <w:shd w:val="clear" w:color="auto" w:fill="303848" w:themeFill="accent1"/>
            <w:vAlign w:val="center"/>
          </w:tcPr>
          <w:p w14:paraId="7A87EC27" w14:textId="77777777" w:rsidR="00CD50FD" w:rsidRPr="009F7E3D" w:rsidRDefault="00CD50FD" w:rsidP="0040233B">
            <w:pPr>
              <w:pStyle w:val="Titre1"/>
            </w:pPr>
          </w:p>
        </w:tc>
        <w:tc>
          <w:tcPr>
            <w:tcW w:w="3095" w:type="dxa"/>
            <w:tcBorders>
              <w:top w:val="single" w:sz="18" w:space="0" w:color="BF9268" w:themeColor="accent2"/>
            </w:tcBorders>
          </w:tcPr>
          <w:p w14:paraId="4B7B7B58" w14:textId="77777777" w:rsidR="00CD50FD" w:rsidRPr="009F7E3D" w:rsidRDefault="00CD50FD">
            <w:pPr>
              <w:rPr>
                <w:noProof/>
              </w:rPr>
            </w:pPr>
          </w:p>
        </w:tc>
      </w:tr>
      <w:tr w:rsidR="0040233B" w:rsidRPr="009F7E3D" w14:paraId="3A841F9F" w14:textId="77777777" w:rsidTr="0040233B">
        <w:trPr>
          <w:trHeight w:val="1180"/>
        </w:trPr>
        <w:tc>
          <w:tcPr>
            <w:tcW w:w="9300" w:type="dxa"/>
            <w:gridSpan w:val="3"/>
            <w:vAlign w:val="center"/>
          </w:tcPr>
          <w:p w14:paraId="046BE6DB" w14:textId="4448B987" w:rsidR="0040233B" w:rsidRPr="009F7E3D" w:rsidRDefault="00CB4DB6" w:rsidP="00CB4DB6">
            <w:pPr>
              <w:pStyle w:val="Texte"/>
              <w:jc w:val="center"/>
            </w:pPr>
            <w:r>
              <w:t>Élève en Terminale STI2D, sérieux, motivé et à la recherche d’un emploi à temps partiel afin d’acquérir une première expérience professionnelle et de développer mes compétences. Disponible et prêt à m’investir dans les missions qui me seront confiées.</w:t>
            </w:r>
          </w:p>
        </w:tc>
      </w:tr>
      <w:tr w:rsidR="00CD50FD" w:rsidRPr="009F7E3D" w14:paraId="2100ADE9" w14:textId="77777777" w:rsidTr="00CD50FD">
        <w:trPr>
          <w:trHeight w:val="220"/>
        </w:trPr>
        <w:tc>
          <w:tcPr>
            <w:tcW w:w="3097" w:type="dxa"/>
            <w:vMerge w:val="restart"/>
            <w:shd w:val="clear" w:color="auto" w:fill="F2F2F2" w:themeFill="background1" w:themeFillShade="F2"/>
            <w:vAlign w:val="center"/>
          </w:tcPr>
          <w:p w14:paraId="79BDFC36" w14:textId="68DA81F7" w:rsidR="00CD50FD" w:rsidRPr="009F7E3D" w:rsidRDefault="00000000" w:rsidP="00D20DA9">
            <w:pPr>
              <w:pStyle w:val="Titre2"/>
            </w:pPr>
            <w:sdt>
              <w:sdtPr>
                <w:id w:val="-1907296240"/>
                <w:placeholder>
                  <w:docPart w:val="FECDC8FB9F714BAC939AA8F76BFD587A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9F7E3D">
                  <w:rPr>
                    <w:lang w:bidi="fr-FR"/>
                  </w:rPr>
                  <w:t>ÉDUCATION</w:t>
                </w:r>
              </w:sdtContent>
            </w:sdt>
            <w:r w:rsidR="00D26A79" w:rsidRPr="009F7E3D">
              <w:rPr>
                <w:lang w:bidi="fr-FR"/>
              </w:rPr>
              <w:t xml:space="preserve"> </w:t>
            </w:r>
            <w:sdt>
              <w:sdtPr>
                <w:rPr>
                  <w:rStyle w:val="Distinguer"/>
                </w:rPr>
                <w:id w:val="-908075200"/>
                <w:placeholder>
                  <w:docPart w:val="FE9F52B9955543D2908353E80F75062B"/>
                </w:placeholder>
                <w:temporary/>
                <w:showingPlcHdr/>
                <w15:appearance w15:val="hidden"/>
                <w:text/>
              </w:sdtPr>
              <w:sdtContent>
                <w:r w:rsidR="00D26A79" w:rsidRPr="009F7E3D">
                  <w:rPr>
                    <w:rStyle w:val="Distinguer"/>
                    <w:lang w:bidi="fr-FR"/>
                  </w:rPr>
                  <w:t>—</w:t>
                </w:r>
              </w:sdtContent>
            </w:sdt>
          </w:p>
        </w:tc>
        <w:tc>
          <w:tcPr>
            <w:tcW w:w="3108" w:type="dxa"/>
            <w:vMerge w:val="restart"/>
            <w:shd w:val="clear" w:color="auto" w:fill="303848" w:themeFill="accent1"/>
            <w:vAlign w:val="center"/>
          </w:tcPr>
          <w:p w14:paraId="0881A193" w14:textId="78000783" w:rsidR="00CD50FD" w:rsidRPr="009F7E3D" w:rsidRDefault="00CB4DB6" w:rsidP="00D20DA9">
            <w:pPr>
              <w:pStyle w:val="Titre1"/>
            </w:pPr>
            <w:r>
              <w:t>QUALITES</w:t>
            </w:r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14:paraId="702044EA" w14:textId="77777777" w:rsidR="00CD50FD" w:rsidRPr="009F7E3D" w:rsidRDefault="00CD50FD"/>
        </w:tc>
      </w:tr>
      <w:tr w:rsidR="00CD50FD" w:rsidRPr="009F7E3D" w14:paraId="25A86607" w14:textId="77777777" w:rsidTr="00CB4DB6">
        <w:trPr>
          <w:trHeight w:val="26"/>
        </w:trPr>
        <w:tc>
          <w:tcPr>
            <w:tcW w:w="3097" w:type="dxa"/>
            <w:vMerge/>
            <w:shd w:val="clear" w:color="auto" w:fill="F2F2F2" w:themeFill="background1" w:themeFillShade="F2"/>
            <w:vAlign w:val="center"/>
          </w:tcPr>
          <w:p w14:paraId="321C8283" w14:textId="77777777" w:rsidR="00CD50FD" w:rsidRPr="009F7E3D" w:rsidRDefault="00CD50FD" w:rsidP="0040233B">
            <w:pPr>
              <w:pStyle w:val="Titre2"/>
            </w:pPr>
          </w:p>
        </w:tc>
        <w:tc>
          <w:tcPr>
            <w:tcW w:w="3108" w:type="dxa"/>
            <w:vMerge/>
            <w:shd w:val="clear" w:color="auto" w:fill="303848" w:themeFill="accent1"/>
            <w:vAlign w:val="center"/>
          </w:tcPr>
          <w:p w14:paraId="0AC79E48" w14:textId="77777777" w:rsidR="00CD50FD" w:rsidRPr="009F7E3D" w:rsidRDefault="00CD50FD" w:rsidP="0040233B">
            <w:pPr>
              <w:pStyle w:val="Titre1"/>
            </w:pPr>
          </w:p>
        </w:tc>
        <w:tc>
          <w:tcPr>
            <w:tcW w:w="3095" w:type="dxa"/>
          </w:tcPr>
          <w:p w14:paraId="270FD699" w14:textId="77777777" w:rsidR="00CD50FD" w:rsidRPr="009F7E3D" w:rsidRDefault="00CD50FD"/>
        </w:tc>
      </w:tr>
      <w:tr w:rsidR="0040233B" w:rsidRPr="009F7E3D" w14:paraId="21638E22" w14:textId="77777777" w:rsidTr="00CB4DB6">
        <w:trPr>
          <w:trHeight w:val="1876"/>
        </w:trPr>
        <w:tc>
          <w:tcPr>
            <w:tcW w:w="3097" w:type="dxa"/>
            <w:shd w:val="clear" w:color="auto" w:fill="F2F2F2" w:themeFill="background1" w:themeFillShade="F2"/>
          </w:tcPr>
          <w:p w14:paraId="485EE818" w14:textId="77777777" w:rsidR="0040233B" w:rsidRPr="009F7E3D" w:rsidRDefault="0040233B" w:rsidP="0040233B">
            <w:pPr>
              <w:pStyle w:val="Texte"/>
            </w:pPr>
          </w:p>
          <w:p w14:paraId="52620C3D" w14:textId="2FC24F26" w:rsidR="00B96775" w:rsidRDefault="00CB4DB6" w:rsidP="00CB4DB6">
            <w:pPr>
              <w:pStyle w:val="SmallText"/>
              <w:rPr>
                <w:sz w:val="24"/>
                <w:szCs w:val="32"/>
              </w:rPr>
            </w:pPr>
            <w:r w:rsidRPr="00B96775">
              <w:rPr>
                <w:sz w:val="24"/>
                <w:szCs w:val="32"/>
              </w:rPr>
              <w:t>METZ</w:t>
            </w:r>
            <w:r w:rsidR="00B96775">
              <w:rPr>
                <w:sz w:val="24"/>
                <w:szCs w:val="32"/>
              </w:rPr>
              <w:t> :</w:t>
            </w:r>
          </w:p>
          <w:p w14:paraId="3BD42771" w14:textId="77777777" w:rsidR="00B96775" w:rsidRPr="00B96775" w:rsidRDefault="00B96775" w:rsidP="00B96775"/>
          <w:p w14:paraId="56D73056" w14:textId="62D9A37E" w:rsidR="00D20DA9" w:rsidRPr="00B96775" w:rsidRDefault="00CB4DB6" w:rsidP="00CB4DB6">
            <w:pPr>
              <w:pStyle w:val="SmallText"/>
              <w:rPr>
                <w:sz w:val="24"/>
                <w:szCs w:val="32"/>
              </w:rPr>
            </w:pPr>
            <w:r w:rsidRPr="00B96775">
              <w:rPr>
                <w:sz w:val="24"/>
                <w:szCs w:val="32"/>
              </w:rPr>
              <w:t>- Lycée LOUIS DE CORMONTAIGNE :</w:t>
            </w:r>
          </w:p>
          <w:p w14:paraId="22E34E9D" w14:textId="4E022025" w:rsidR="00CB4DB6" w:rsidRPr="00B96775" w:rsidRDefault="00CB4DB6" w:rsidP="00CB4DB6">
            <w:pPr>
              <w:rPr>
                <w:sz w:val="20"/>
                <w:szCs w:val="20"/>
              </w:rPr>
            </w:pPr>
            <w:r w:rsidRPr="00B96775">
              <w:rPr>
                <w:sz w:val="20"/>
                <w:szCs w:val="20"/>
              </w:rPr>
              <w:t>-1</w:t>
            </w:r>
            <w:r w:rsidRPr="00B96775">
              <w:rPr>
                <w:sz w:val="20"/>
                <w:szCs w:val="20"/>
                <w:vertAlign w:val="superscript"/>
              </w:rPr>
              <w:t>er</w:t>
            </w:r>
            <w:r w:rsidRPr="00B96775">
              <w:rPr>
                <w:sz w:val="20"/>
                <w:szCs w:val="20"/>
              </w:rPr>
              <w:t xml:space="preserve"> STI2D</w:t>
            </w:r>
          </w:p>
          <w:p w14:paraId="0197B0D1" w14:textId="11604F34" w:rsidR="00CB4DB6" w:rsidRPr="00B96775" w:rsidRDefault="00CB4DB6" w:rsidP="00CB4DB6">
            <w:pPr>
              <w:rPr>
                <w:sz w:val="20"/>
                <w:szCs w:val="20"/>
              </w:rPr>
            </w:pPr>
            <w:r w:rsidRPr="00B96775">
              <w:rPr>
                <w:sz w:val="20"/>
                <w:szCs w:val="20"/>
              </w:rPr>
              <w:t>-2</w:t>
            </w:r>
            <w:r w:rsidRPr="00B96775">
              <w:rPr>
                <w:sz w:val="20"/>
                <w:szCs w:val="20"/>
                <w:vertAlign w:val="superscript"/>
              </w:rPr>
              <w:t>nd</w:t>
            </w:r>
            <w:r w:rsidRPr="00B96775">
              <w:rPr>
                <w:sz w:val="20"/>
                <w:szCs w:val="20"/>
              </w:rPr>
              <w:t xml:space="preserve"> Général</w:t>
            </w:r>
          </w:p>
          <w:p w14:paraId="147AE051" w14:textId="77777777" w:rsidR="00CB4DB6" w:rsidRDefault="00CB4DB6" w:rsidP="00CB4DB6">
            <w:pPr>
              <w:rPr>
                <w:sz w:val="18"/>
                <w:szCs w:val="18"/>
              </w:rPr>
            </w:pPr>
          </w:p>
          <w:p w14:paraId="0DF2D7AE" w14:textId="4A08D005" w:rsidR="00CB4DB6" w:rsidRPr="00B96775" w:rsidRDefault="00B96775" w:rsidP="00CB4DB6">
            <w:pPr>
              <w:pStyle w:val="SmallTex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-</w:t>
            </w:r>
            <w:r w:rsidR="00CB4DB6" w:rsidRPr="00B96775">
              <w:rPr>
                <w:sz w:val="22"/>
                <w:szCs w:val="28"/>
              </w:rPr>
              <w:t>Collège JEAN ROSTAND :</w:t>
            </w:r>
          </w:p>
          <w:p w14:paraId="3BFEFBEE" w14:textId="4CA9E29B" w:rsidR="00D20DA9" w:rsidRPr="00B96775" w:rsidRDefault="00CB4DB6" w:rsidP="00CB4DB6">
            <w:pPr>
              <w:rPr>
                <w:sz w:val="20"/>
                <w:szCs w:val="20"/>
              </w:rPr>
            </w:pPr>
            <w:r w:rsidRPr="00B96775">
              <w:rPr>
                <w:sz w:val="20"/>
                <w:szCs w:val="20"/>
              </w:rPr>
              <w:t>-3</w:t>
            </w:r>
            <w:r w:rsidRPr="00B96775">
              <w:rPr>
                <w:sz w:val="20"/>
                <w:szCs w:val="20"/>
                <w:vertAlign w:val="superscript"/>
              </w:rPr>
              <w:t>e</w:t>
            </w:r>
            <w:r w:rsidRPr="00B96775">
              <w:rPr>
                <w:sz w:val="20"/>
                <w:szCs w:val="20"/>
              </w:rPr>
              <w:t xml:space="preserve"> et 4</w:t>
            </w:r>
            <w:r w:rsidRPr="00B96775">
              <w:rPr>
                <w:sz w:val="20"/>
                <w:szCs w:val="20"/>
                <w:vertAlign w:val="superscript"/>
              </w:rPr>
              <w:t>e</w:t>
            </w:r>
            <w:r w:rsidRPr="00B96775">
              <w:rPr>
                <w:sz w:val="20"/>
                <w:szCs w:val="20"/>
              </w:rPr>
              <w:t xml:space="preserve"> Général</w:t>
            </w:r>
          </w:p>
          <w:p w14:paraId="4BB066BA" w14:textId="77777777" w:rsidR="00CB4DB6" w:rsidRDefault="00CB4DB6" w:rsidP="00CB4DB6"/>
          <w:p w14:paraId="0600F0CF" w14:textId="77777777" w:rsidR="00B96775" w:rsidRDefault="00B96775" w:rsidP="00CB4DB6"/>
          <w:p w14:paraId="32FBC604" w14:textId="59F6AA2B" w:rsidR="00B96775" w:rsidRDefault="00CB4DB6" w:rsidP="00CB4DB6">
            <w:pPr>
              <w:pStyle w:val="SmallText"/>
              <w:rPr>
                <w:sz w:val="22"/>
                <w:szCs w:val="28"/>
              </w:rPr>
            </w:pPr>
            <w:r w:rsidRPr="00B96775">
              <w:rPr>
                <w:sz w:val="22"/>
                <w:szCs w:val="28"/>
              </w:rPr>
              <w:t>NANCY</w:t>
            </w:r>
            <w:r w:rsidR="00B96775">
              <w:rPr>
                <w:sz w:val="22"/>
                <w:szCs w:val="28"/>
              </w:rPr>
              <w:t> :</w:t>
            </w:r>
          </w:p>
          <w:p w14:paraId="109BCB35" w14:textId="77777777" w:rsidR="00B96775" w:rsidRPr="00B96775" w:rsidRDefault="00B96775" w:rsidP="00B96775"/>
          <w:p w14:paraId="4961C5D6" w14:textId="4F212DED" w:rsidR="00CB4DB6" w:rsidRPr="00B96775" w:rsidRDefault="00B96775" w:rsidP="00CB4DB6">
            <w:pPr>
              <w:pStyle w:val="SmallTex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-</w:t>
            </w:r>
            <w:r w:rsidR="00CB4DB6" w:rsidRPr="00B96775">
              <w:rPr>
                <w:sz w:val="22"/>
                <w:szCs w:val="28"/>
              </w:rPr>
              <w:t xml:space="preserve">Collège </w:t>
            </w:r>
            <w:r w:rsidR="00CB4DB6" w:rsidRPr="00B96775">
              <w:rPr>
                <w:sz w:val="22"/>
                <w:szCs w:val="28"/>
              </w:rPr>
              <w:t>LOUIS ARMAND :</w:t>
            </w:r>
          </w:p>
          <w:p w14:paraId="18662810" w14:textId="0DAA163F" w:rsidR="00CB4DB6" w:rsidRPr="009F7E3D" w:rsidRDefault="00CB4DB6" w:rsidP="00CB4DB6">
            <w:r w:rsidRPr="00B96775">
              <w:rPr>
                <w:sz w:val="20"/>
                <w:szCs w:val="20"/>
              </w:rPr>
              <w:t>-</w:t>
            </w:r>
            <w:r w:rsidRPr="00B96775">
              <w:rPr>
                <w:sz w:val="20"/>
                <w:szCs w:val="20"/>
              </w:rPr>
              <w:t>5</w:t>
            </w:r>
            <w:r w:rsidRPr="00B96775">
              <w:rPr>
                <w:sz w:val="20"/>
                <w:szCs w:val="20"/>
                <w:vertAlign w:val="superscript"/>
              </w:rPr>
              <w:t>e</w:t>
            </w:r>
            <w:r w:rsidRPr="00B96775">
              <w:rPr>
                <w:sz w:val="20"/>
                <w:szCs w:val="20"/>
              </w:rPr>
              <w:t xml:space="preserve"> et </w:t>
            </w:r>
            <w:r w:rsidRPr="00B96775">
              <w:rPr>
                <w:sz w:val="20"/>
                <w:szCs w:val="20"/>
              </w:rPr>
              <w:t>6</w:t>
            </w:r>
            <w:r w:rsidRPr="00B96775">
              <w:rPr>
                <w:sz w:val="20"/>
                <w:szCs w:val="20"/>
                <w:vertAlign w:val="superscript"/>
              </w:rPr>
              <w:t>e</w:t>
            </w:r>
            <w:r w:rsidRPr="00B96775">
              <w:rPr>
                <w:sz w:val="20"/>
                <w:szCs w:val="20"/>
              </w:rPr>
              <w:t xml:space="preserve"> Général</w:t>
            </w:r>
          </w:p>
        </w:tc>
        <w:tc>
          <w:tcPr>
            <w:tcW w:w="6203" w:type="dxa"/>
            <w:gridSpan w:val="2"/>
            <w:vAlign w:val="center"/>
          </w:tcPr>
          <w:p w14:paraId="54373A03" w14:textId="79060AD8" w:rsidR="00CB4DB6" w:rsidRPr="00CB4DB6" w:rsidRDefault="00CB4DB6" w:rsidP="00CB4D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CB4DB6">
              <w:rPr>
                <w:sz w:val="20"/>
                <w:szCs w:val="20"/>
              </w:rPr>
              <w:t>Travail en équipes</w:t>
            </w:r>
          </w:p>
          <w:p w14:paraId="679AA0B1" w14:textId="77DB0A42" w:rsidR="00CB4DB6" w:rsidRDefault="00CB4DB6" w:rsidP="00CB4D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-Sérieux et ponctuel</w:t>
            </w:r>
          </w:p>
          <w:p w14:paraId="1FD2E1E0" w14:textId="478AAE97" w:rsidR="00CB4DB6" w:rsidRDefault="00CB4DB6" w:rsidP="00CB4D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B96775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’adapte à toutes les taches</w:t>
            </w:r>
          </w:p>
          <w:p w14:paraId="2B0CEB8B" w14:textId="5EC9C965" w:rsidR="00CB4DB6" w:rsidRDefault="00CB4DB6" w:rsidP="00CB4D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B96775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ases en informatique</w:t>
            </w:r>
          </w:p>
          <w:p w14:paraId="03E934F4" w14:textId="191FB897" w:rsidR="0040233B" w:rsidRDefault="00CB4DB6" w:rsidP="00CB4D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B96775">
              <w:rPr>
                <w:sz w:val="20"/>
                <w:szCs w:val="20"/>
              </w:rPr>
              <w:t>Organisé</w:t>
            </w:r>
          </w:p>
          <w:p w14:paraId="6437D440" w14:textId="0C7ED1D9" w:rsidR="00B96775" w:rsidRDefault="00B96775" w:rsidP="00CB4DB6">
            <w:pPr>
              <w:rPr>
                <w:sz w:val="21"/>
              </w:rPr>
            </w:pPr>
            <w:r>
              <w:rPr>
                <w:sz w:val="21"/>
              </w:rPr>
              <w:t>-Fiable</w:t>
            </w:r>
          </w:p>
          <w:p w14:paraId="6BC1A3D4" w14:textId="78453617" w:rsidR="00B96775" w:rsidRDefault="00B96775" w:rsidP="00CB4DB6">
            <w:pPr>
              <w:rPr>
                <w:sz w:val="21"/>
              </w:rPr>
            </w:pPr>
            <w:r>
              <w:rPr>
                <w:sz w:val="21"/>
              </w:rPr>
              <w:t>-Autonome</w:t>
            </w:r>
          </w:p>
          <w:p w14:paraId="403D7764" w14:textId="1238FC68" w:rsidR="00B96775" w:rsidRDefault="00B96775" w:rsidP="00CB4DB6">
            <w:pPr>
              <w:rPr>
                <w:sz w:val="21"/>
              </w:rPr>
            </w:pPr>
            <w:r>
              <w:rPr>
                <w:sz w:val="21"/>
              </w:rPr>
              <w:t>-Responsable</w:t>
            </w:r>
          </w:p>
          <w:p w14:paraId="65C508E6" w14:textId="2F37D290" w:rsidR="00B96775" w:rsidRDefault="00B96775" w:rsidP="00CB4DB6">
            <w:pPr>
              <w:rPr>
                <w:sz w:val="21"/>
              </w:rPr>
            </w:pPr>
            <w:r>
              <w:rPr>
                <w:sz w:val="21"/>
              </w:rPr>
              <w:t>-Patient</w:t>
            </w:r>
          </w:p>
          <w:p w14:paraId="39798490" w14:textId="0B959B4F" w:rsidR="00B96775" w:rsidRDefault="00B96775" w:rsidP="00CB4DB6">
            <w:pPr>
              <w:rPr>
                <w:sz w:val="21"/>
              </w:rPr>
            </w:pPr>
            <w:r>
              <w:rPr>
                <w:sz w:val="21"/>
              </w:rPr>
              <w:t>-Communicatif</w:t>
            </w:r>
          </w:p>
          <w:p w14:paraId="605E6C09" w14:textId="70F94235" w:rsidR="0040233B" w:rsidRPr="00B96775" w:rsidRDefault="00B96775" w:rsidP="00B96775">
            <w:pPr>
              <w:rPr>
                <w:sz w:val="21"/>
              </w:rPr>
            </w:pPr>
            <w:r>
              <w:rPr>
                <w:sz w:val="21"/>
              </w:rPr>
              <w:t>-Bienveillant</w:t>
            </w:r>
          </w:p>
        </w:tc>
      </w:tr>
      <w:tr w:rsidR="00CD50FD" w:rsidRPr="009F7E3D" w14:paraId="2DD2AA53" w14:textId="77777777" w:rsidTr="00CB4DB6">
        <w:trPr>
          <w:trHeight w:val="70"/>
        </w:trPr>
        <w:tc>
          <w:tcPr>
            <w:tcW w:w="3097" w:type="dxa"/>
            <w:vMerge w:val="restart"/>
            <w:shd w:val="clear" w:color="auto" w:fill="F2F2F2" w:themeFill="background1" w:themeFillShade="F2"/>
            <w:vAlign w:val="center"/>
          </w:tcPr>
          <w:p w14:paraId="0350614F" w14:textId="0D98BCBB" w:rsidR="00B96775" w:rsidRPr="00B96775" w:rsidRDefault="00B96775" w:rsidP="00B96775"/>
        </w:tc>
        <w:tc>
          <w:tcPr>
            <w:tcW w:w="3108" w:type="dxa"/>
            <w:vMerge w:val="restart"/>
            <w:shd w:val="clear" w:color="auto" w:fill="303848" w:themeFill="accent1"/>
            <w:vAlign w:val="center"/>
          </w:tcPr>
          <w:p w14:paraId="3DB1B498" w14:textId="799186AC" w:rsidR="00CD50FD" w:rsidRPr="009F7E3D" w:rsidRDefault="00CB4DB6" w:rsidP="00D20DA9">
            <w:pPr>
              <w:pStyle w:val="Titre1"/>
            </w:pPr>
            <w:r>
              <w:t>EXPERIENCE</w:t>
            </w:r>
            <w:r w:rsidR="00D20DA9" w:rsidRPr="009F7E3D">
              <w:rPr>
                <w:lang w:bidi="fr-FR"/>
              </w:rPr>
              <w:t xml:space="preserve"> </w:t>
            </w:r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14:paraId="6569FB18" w14:textId="77777777" w:rsidR="00CD50FD" w:rsidRPr="009F7E3D" w:rsidRDefault="00CD50FD"/>
        </w:tc>
      </w:tr>
      <w:tr w:rsidR="00CD50FD" w:rsidRPr="009F7E3D" w14:paraId="312D2B9E" w14:textId="77777777" w:rsidTr="00CB4DB6">
        <w:trPr>
          <w:trHeight w:val="25"/>
        </w:trPr>
        <w:tc>
          <w:tcPr>
            <w:tcW w:w="3097" w:type="dxa"/>
            <w:vMerge/>
            <w:shd w:val="clear" w:color="auto" w:fill="F2F2F2" w:themeFill="background1" w:themeFillShade="F2"/>
            <w:vAlign w:val="center"/>
          </w:tcPr>
          <w:p w14:paraId="05DD0D7E" w14:textId="77777777" w:rsidR="00CD50FD" w:rsidRPr="009F7E3D" w:rsidRDefault="00CD50FD" w:rsidP="00CD50FD">
            <w:pPr>
              <w:pStyle w:val="Titre2"/>
              <w:rPr>
                <w:spacing w:val="32"/>
              </w:rPr>
            </w:pPr>
          </w:p>
        </w:tc>
        <w:tc>
          <w:tcPr>
            <w:tcW w:w="3108" w:type="dxa"/>
            <w:vMerge/>
            <w:shd w:val="clear" w:color="auto" w:fill="303848" w:themeFill="accent1"/>
            <w:vAlign w:val="center"/>
          </w:tcPr>
          <w:p w14:paraId="0C5B5E5D" w14:textId="77777777" w:rsidR="00CD50FD" w:rsidRPr="009F7E3D" w:rsidRDefault="00CD50FD" w:rsidP="00CD50FD">
            <w:pPr>
              <w:pStyle w:val="Titre1"/>
            </w:pPr>
          </w:p>
        </w:tc>
        <w:tc>
          <w:tcPr>
            <w:tcW w:w="3095" w:type="dxa"/>
          </w:tcPr>
          <w:p w14:paraId="283FC31E" w14:textId="77777777" w:rsidR="00CD50FD" w:rsidRPr="009F7E3D" w:rsidRDefault="00CD50FD"/>
        </w:tc>
      </w:tr>
      <w:tr w:rsidR="00CD50FD" w:rsidRPr="009F7E3D" w14:paraId="00123C83" w14:textId="77777777" w:rsidTr="00CB4DB6">
        <w:trPr>
          <w:trHeight w:val="1983"/>
        </w:trPr>
        <w:tc>
          <w:tcPr>
            <w:tcW w:w="3097" w:type="dxa"/>
            <w:shd w:val="clear" w:color="auto" w:fill="F2F2F2" w:themeFill="background1" w:themeFillShade="F2"/>
            <w:vAlign w:val="center"/>
          </w:tcPr>
          <w:p w14:paraId="5BEC7E35" w14:textId="77777777" w:rsidR="00B96775" w:rsidRDefault="00B96775" w:rsidP="00B96775">
            <w:pPr>
              <w:pStyle w:val="Texte"/>
            </w:pPr>
            <w:r>
              <w:t>ENVISAGÉ DANS LES ANNÉES FUTUR :</w:t>
            </w:r>
          </w:p>
          <w:p w14:paraId="1AB299CA" w14:textId="77777777" w:rsidR="00B96775" w:rsidRDefault="00B96775" w:rsidP="00B96775">
            <w:pPr>
              <w:rPr>
                <w:sz w:val="20"/>
                <w:szCs w:val="20"/>
              </w:rPr>
            </w:pPr>
            <w:r w:rsidRPr="00B9677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BUT GMP </w:t>
            </w:r>
          </w:p>
          <w:p w14:paraId="50C28863" w14:textId="015C2C6F" w:rsidR="00B96775" w:rsidRDefault="00B96775" w:rsidP="00B967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Génie</w:t>
            </w:r>
            <w:r>
              <w:rPr>
                <w:sz w:val="20"/>
                <w:szCs w:val="20"/>
              </w:rPr>
              <w:t xml:space="preserve"> mécanique et productique) a l’iut de Metz.</w:t>
            </w:r>
          </w:p>
          <w:p w14:paraId="1608631A" w14:textId="28D84A47" w:rsidR="00CD50FD" w:rsidRPr="009F7E3D" w:rsidRDefault="00CD50FD" w:rsidP="00B96775">
            <w:pPr>
              <w:pStyle w:val="Texte"/>
            </w:pPr>
          </w:p>
        </w:tc>
        <w:tc>
          <w:tcPr>
            <w:tcW w:w="6203" w:type="dxa"/>
            <w:gridSpan w:val="2"/>
            <w:vAlign w:val="center"/>
          </w:tcPr>
          <w:p w14:paraId="2F4153C9" w14:textId="77777777" w:rsidR="00CB4DB6" w:rsidRDefault="00CB4DB6" w:rsidP="00D20DA9">
            <w:pPr>
              <w:pStyle w:val="Texte"/>
              <w:rPr>
                <w:i/>
              </w:rPr>
            </w:pPr>
            <w:r w:rsidRPr="00CB4DB6">
              <w:rPr>
                <w:i/>
              </w:rPr>
              <w:t>ETE 2025 – 2 semaines</w:t>
            </w:r>
          </w:p>
          <w:p w14:paraId="1799213B" w14:textId="77777777" w:rsidR="00CB4DB6" w:rsidRDefault="00CB4DB6" w:rsidP="00D20DA9">
            <w:pPr>
              <w:pStyle w:val="Texte"/>
              <w:rPr>
                <w:i/>
              </w:rPr>
            </w:pPr>
            <w:r w:rsidRPr="00CB4DB6">
              <w:rPr>
                <w:i/>
              </w:rPr>
              <w:t xml:space="preserve">Lorramat – stage d’observation </w:t>
            </w:r>
          </w:p>
          <w:p w14:paraId="5C2D183E" w14:textId="77777777" w:rsidR="00CB4DB6" w:rsidRDefault="00CB4DB6" w:rsidP="00D20DA9">
            <w:pPr>
              <w:pStyle w:val="Texte"/>
              <w:rPr>
                <w:i/>
              </w:rPr>
            </w:pPr>
            <w:r w:rsidRPr="00CB4DB6">
              <w:rPr>
                <w:i/>
              </w:rPr>
              <w:t>HIVER 2023 – 1 semaine</w:t>
            </w:r>
          </w:p>
          <w:p w14:paraId="42209AA6" w14:textId="689CA32E" w:rsidR="00D20DA9" w:rsidRPr="009F7E3D" w:rsidRDefault="00CB4DB6" w:rsidP="00D20DA9">
            <w:pPr>
              <w:pStyle w:val="Texte"/>
            </w:pPr>
            <w:r w:rsidRPr="00CB4DB6">
              <w:rPr>
                <w:i/>
              </w:rPr>
              <w:t>Lorramat – stage d’observation</w:t>
            </w:r>
          </w:p>
          <w:p w14:paraId="720D375F" w14:textId="36BF2420" w:rsidR="00CD50FD" w:rsidRPr="009F7E3D" w:rsidRDefault="00D20DA9" w:rsidP="00CD50FD">
            <w:pPr>
              <w:pStyle w:val="Texte"/>
            </w:pPr>
            <w:r w:rsidRPr="009F7E3D">
              <w:rPr>
                <w:lang w:bidi="fr-FR"/>
              </w:rPr>
              <w:t xml:space="preserve"> </w:t>
            </w:r>
          </w:p>
        </w:tc>
      </w:tr>
      <w:tr w:rsidR="00CD50FD" w:rsidRPr="009F7E3D" w14:paraId="2B8BBC62" w14:textId="77777777" w:rsidTr="00CD50FD">
        <w:trPr>
          <w:trHeight w:val="220"/>
        </w:trPr>
        <w:tc>
          <w:tcPr>
            <w:tcW w:w="3097" w:type="dxa"/>
            <w:vMerge w:val="restart"/>
            <w:shd w:val="clear" w:color="auto" w:fill="F2F2F2" w:themeFill="background1" w:themeFillShade="F2"/>
          </w:tcPr>
          <w:p w14:paraId="56A830F3" w14:textId="77777777" w:rsidR="00CD50FD" w:rsidRPr="009F7E3D" w:rsidRDefault="00CD50FD"/>
        </w:tc>
        <w:tc>
          <w:tcPr>
            <w:tcW w:w="3108" w:type="dxa"/>
            <w:vMerge w:val="restart"/>
            <w:shd w:val="clear" w:color="auto" w:fill="303848" w:themeFill="accent1"/>
            <w:vAlign w:val="center"/>
          </w:tcPr>
          <w:p w14:paraId="0D6ABF6F" w14:textId="47028881" w:rsidR="00CD50FD" w:rsidRPr="009F7E3D" w:rsidRDefault="00B96775" w:rsidP="00D20DA9">
            <w:pPr>
              <w:pStyle w:val="Titre1"/>
            </w:pPr>
            <w:r>
              <w:t>L’AN PASSÉ</w:t>
            </w:r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14:paraId="533ECEAE" w14:textId="77777777" w:rsidR="00CD50FD" w:rsidRPr="009F7E3D" w:rsidRDefault="00CD50FD"/>
        </w:tc>
      </w:tr>
      <w:tr w:rsidR="00CD50FD" w:rsidRPr="009F7E3D" w14:paraId="3B1DE779" w14:textId="77777777" w:rsidTr="00CD50FD">
        <w:trPr>
          <w:trHeight w:val="220"/>
        </w:trPr>
        <w:tc>
          <w:tcPr>
            <w:tcW w:w="3097" w:type="dxa"/>
            <w:vMerge/>
            <w:shd w:val="clear" w:color="auto" w:fill="F2F2F2" w:themeFill="background1" w:themeFillShade="F2"/>
          </w:tcPr>
          <w:p w14:paraId="2AC6C6E8" w14:textId="77777777" w:rsidR="00CD50FD" w:rsidRPr="009F7E3D" w:rsidRDefault="00CD50FD"/>
        </w:tc>
        <w:tc>
          <w:tcPr>
            <w:tcW w:w="3108" w:type="dxa"/>
            <w:vMerge/>
            <w:shd w:val="clear" w:color="auto" w:fill="303848" w:themeFill="accent1"/>
            <w:vAlign w:val="center"/>
          </w:tcPr>
          <w:p w14:paraId="26C97AD0" w14:textId="77777777" w:rsidR="00CD50FD" w:rsidRPr="009F7E3D" w:rsidRDefault="00CD50FD" w:rsidP="00CD50FD">
            <w:pPr>
              <w:pStyle w:val="Titre1"/>
            </w:pPr>
          </w:p>
        </w:tc>
        <w:tc>
          <w:tcPr>
            <w:tcW w:w="3095" w:type="dxa"/>
          </w:tcPr>
          <w:p w14:paraId="1A7950CF" w14:textId="77777777" w:rsidR="00CD50FD" w:rsidRPr="009F7E3D" w:rsidRDefault="00CD50FD"/>
        </w:tc>
      </w:tr>
      <w:tr w:rsidR="00CD50FD" w:rsidRPr="009F7E3D" w14:paraId="061133B7" w14:textId="77777777" w:rsidTr="00CD50FD">
        <w:trPr>
          <w:trHeight w:val="1366"/>
        </w:trPr>
        <w:tc>
          <w:tcPr>
            <w:tcW w:w="3097" w:type="dxa"/>
            <w:shd w:val="clear" w:color="auto" w:fill="F2F2F2" w:themeFill="background1" w:themeFillShade="F2"/>
          </w:tcPr>
          <w:p w14:paraId="0545D15F" w14:textId="77777777" w:rsidR="00CD50FD" w:rsidRPr="009F7E3D" w:rsidRDefault="00CD50FD"/>
        </w:tc>
        <w:tc>
          <w:tcPr>
            <w:tcW w:w="6203" w:type="dxa"/>
            <w:gridSpan w:val="2"/>
            <w:vAlign w:val="center"/>
          </w:tcPr>
          <w:p w14:paraId="27BC8398" w14:textId="50359FA4" w:rsidR="00CD50FD" w:rsidRPr="009F7E3D" w:rsidRDefault="00B96775" w:rsidP="00B96775">
            <w:pPr>
              <w:pStyle w:val="Texte"/>
              <w:spacing w:before="200"/>
            </w:pPr>
            <w:r>
              <w:t>Participation majeure au projet scolaire (mini entreprise) afin de faire gagner à notre classe des prix.</w:t>
            </w:r>
          </w:p>
        </w:tc>
      </w:tr>
      <w:tr w:rsidR="00CD50FD" w:rsidRPr="009F7E3D" w14:paraId="1161E023" w14:textId="77777777" w:rsidTr="00CD50FD">
        <w:trPr>
          <w:trHeight w:val="100"/>
        </w:trPr>
        <w:tc>
          <w:tcPr>
            <w:tcW w:w="3097" w:type="dxa"/>
          </w:tcPr>
          <w:p w14:paraId="5CF9B09F" w14:textId="77777777" w:rsidR="00CD50FD" w:rsidRPr="009F7E3D" w:rsidRDefault="00CD50FD" w:rsidP="00CD50FD"/>
        </w:tc>
        <w:tc>
          <w:tcPr>
            <w:tcW w:w="6203" w:type="dxa"/>
            <w:gridSpan w:val="2"/>
          </w:tcPr>
          <w:p w14:paraId="71F9A5FD" w14:textId="77777777" w:rsidR="00CD50FD" w:rsidRPr="009F7E3D" w:rsidRDefault="00CD50FD" w:rsidP="00CD50FD"/>
        </w:tc>
      </w:tr>
      <w:tr w:rsidR="00CD50FD" w:rsidRPr="009F7E3D" w14:paraId="1D379A3F" w14:textId="77777777" w:rsidTr="00B96775">
        <w:trPr>
          <w:trHeight w:val="186"/>
        </w:trPr>
        <w:tc>
          <w:tcPr>
            <w:tcW w:w="3097" w:type="dxa"/>
            <w:tcBorders>
              <w:bottom w:val="single" w:sz="18" w:space="0" w:color="BF9268" w:themeColor="accent2"/>
            </w:tcBorders>
          </w:tcPr>
          <w:p w14:paraId="72E050B0" w14:textId="77777777" w:rsidR="00CD50FD" w:rsidRPr="009F7E3D" w:rsidRDefault="00CD50FD"/>
        </w:tc>
        <w:tc>
          <w:tcPr>
            <w:tcW w:w="3108" w:type="dxa"/>
            <w:vMerge w:val="restart"/>
            <w:shd w:val="clear" w:color="auto" w:fill="303848" w:themeFill="accent1"/>
            <w:vAlign w:val="center"/>
          </w:tcPr>
          <w:p w14:paraId="22847610" w14:textId="289DCB77" w:rsidR="00CD50FD" w:rsidRPr="009F7E3D" w:rsidRDefault="00B96775" w:rsidP="00D20DA9">
            <w:pPr>
              <w:pStyle w:val="Titre1"/>
            </w:pPr>
            <w:r w:rsidRPr="00B96775">
              <w:rPr>
                <w:sz w:val="20"/>
                <w:szCs w:val="20"/>
              </w:rPr>
              <w:t>EN RECHERCHE DE :</w:t>
            </w:r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14:paraId="4EB1FCAF" w14:textId="77777777" w:rsidR="00CD50FD" w:rsidRPr="009F7E3D" w:rsidRDefault="00CD50FD"/>
        </w:tc>
      </w:tr>
      <w:tr w:rsidR="00CD50FD" w:rsidRPr="009F7E3D" w14:paraId="24C70DC7" w14:textId="77777777" w:rsidTr="00CD50FD">
        <w:trPr>
          <w:trHeight w:val="140"/>
        </w:trPr>
        <w:tc>
          <w:tcPr>
            <w:tcW w:w="3097" w:type="dxa"/>
            <w:tcBorders>
              <w:top w:val="single" w:sz="18" w:space="0" w:color="BF9268" w:themeColor="accent2"/>
            </w:tcBorders>
          </w:tcPr>
          <w:p w14:paraId="7925201A" w14:textId="77777777" w:rsidR="00CD50FD" w:rsidRPr="009F7E3D" w:rsidRDefault="00CD50FD"/>
        </w:tc>
        <w:tc>
          <w:tcPr>
            <w:tcW w:w="3108" w:type="dxa"/>
            <w:vMerge/>
            <w:shd w:val="clear" w:color="auto" w:fill="303848" w:themeFill="accent1"/>
          </w:tcPr>
          <w:p w14:paraId="204D6EA6" w14:textId="77777777" w:rsidR="00CD50FD" w:rsidRPr="009F7E3D" w:rsidRDefault="00CD50FD" w:rsidP="00CD50FD">
            <w:pPr>
              <w:pStyle w:val="Titre1"/>
            </w:pPr>
          </w:p>
        </w:tc>
        <w:tc>
          <w:tcPr>
            <w:tcW w:w="3095" w:type="dxa"/>
          </w:tcPr>
          <w:p w14:paraId="559A8AAE" w14:textId="77777777" w:rsidR="00CD50FD" w:rsidRPr="009F7E3D" w:rsidRDefault="00CD50FD"/>
        </w:tc>
      </w:tr>
      <w:tr w:rsidR="00CD50FD" w:rsidRPr="009F7E3D" w14:paraId="5541EEF0" w14:textId="77777777" w:rsidTr="00D20DA9">
        <w:trPr>
          <w:trHeight w:val="622"/>
        </w:trPr>
        <w:tc>
          <w:tcPr>
            <w:tcW w:w="9300" w:type="dxa"/>
            <w:gridSpan w:val="3"/>
            <w:tcBorders>
              <w:bottom w:val="single" w:sz="18" w:space="0" w:color="BF9268" w:themeColor="accent2"/>
            </w:tcBorders>
            <w:vAlign w:val="center"/>
          </w:tcPr>
          <w:p w14:paraId="03685999" w14:textId="656849C2" w:rsidR="00CD50FD" w:rsidRPr="00B96775" w:rsidRDefault="00B96775" w:rsidP="00B96775">
            <w:pPr>
              <w:pStyle w:val="Texte"/>
              <w:jc w:val="center"/>
              <w:rPr>
                <w:sz w:val="22"/>
                <w:szCs w:val="28"/>
              </w:rPr>
            </w:pPr>
            <w:r w:rsidRPr="00B96775">
              <w:rPr>
                <w:sz w:val="22"/>
                <w:szCs w:val="28"/>
              </w:rPr>
              <w:t>Un</w:t>
            </w:r>
            <w:r w:rsidRPr="00B96775">
              <w:rPr>
                <w:sz w:val="22"/>
                <w:szCs w:val="28"/>
              </w:rPr>
              <w:t xml:space="preserve"> emploi à temps partiel afin d’acquérir une première expérience professionnelle et de développer mes compétences.</w:t>
            </w:r>
          </w:p>
        </w:tc>
      </w:tr>
    </w:tbl>
    <w:p w14:paraId="5D785B68" w14:textId="77777777" w:rsidR="00C55D85" w:rsidRPr="009F7E3D" w:rsidRDefault="00C55D85"/>
    <w:sectPr w:rsidR="00C55D85" w:rsidRPr="009F7E3D" w:rsidSect="009F7E3D">
      <w:headerReference w:type="default" r:id="rId6"/>
      <w:pgSz w:w="11906" w:h="16838" w:code="9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6A2C" w14:textId="77777777" w:rsidR="00B41B96" w:rsidRDefault="00B41B96" w:rsidP="00F316AD">
      <w:r>
        <w:separator/>
      </w:r>
    </w:p>
  </w:endnote>
  <w:endnote w:type="continuationSeparator" w:id="0">
    <w:p w14:paraId="16B72617" w14:textId="77777777" w:rsidR="00B41B96" w:rsidRDefault="00B41B96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CCBED" w14:textId="77777777" w:rsidR="00B41B96" w:rsidRDefault="00B41B96" w:rsidP="00F316AD">
      <w:r>
        <w:separator/>
      </w:r>
    </w:p>
  </w:footnote>
  <w:footnote w:type="continuationSeparator" w:id="0">
    <w:p w14:paraId="54FEC93C" w14:textId="77777777" w:rsidR="00B41B96" w:rsidRDefault="00B41B96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B680" w14:textId="77777777" w:rsidR="00F316AD" w:rsidRPr="001700F2" w:rsidRDefault="00000000">
    <w:pPr>
      <w:pStyle w:val="En-tte"/>
    </w:pPr>
    <w:r>
      <w:rPr>
        <w:noProof/>
      </w:rPr>
      <w:pict w14:anchorId="0370778C">
        <v:rect id="Rectangle 7" o:spid="_x0000_s1025" alt="&quot;&quot;" style="position:absolute;margin-left:-1in;margin-top:-34.05pt;width:611.9pt;height:98.4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" fillcolor="#303848 [3204]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DB6"/>
    <w:rsid w:val="000C096D"/>
    <w:rsid w:val="001700F2"/>
    <w:rsid w:val="001871FF"/>
    <w:rsid w:val="001F4150"/>
    <w:rsid w:val="0029715D"/>
    <w:rsid w:val="0040233B"/>
    <w:rsid w:val="00417663"/>
    <w:rsid w:val="004D0355"/>
    <w:rsid w:val="004E6224"/>
    <w:rsid w:val="005D2581"/>
    <w:rsid w:val="00617740"/>
    <w:rsid w:val="006C60E6"/>
    <w:rsid w:val="00802059"/>
    <w:rsid w:val="00812CF1"/>
    <w:rsid w:val="0089710E"/>
    <w:rsid w:val="00914100"/>
    <w:rsid w:val="00960E05"/>
    <w:rsid w:val="00973731"/>
    <w:rsid w:val="009F7E3D"/>
    <w:rsid w:val="00A74E15"/>
    <w:rsid w:val="00AE09A9"/>
    <w:rsid w:val="00B41B96"/>
    <w:rsid w:val="00B96775"/>
    <w:rsid w:val="00C45BA2"/>
    <w:rsid w:val="00C55D85"/>
    <w:rsid w:val="00C576D3"/>
    <w:rsid w:val="00CB4DB6"/>
    <w:rsid w:val="00CD50FD"/>
    <w:rsid w:val="00D20DA9"/>
    <w:rsid w:val="00D26A79"/>
    <w:rsid w:val="00DD5C35"/>
    <w:rsid w:val="00E00CA2"/>
    <w:rsid w:val="00EA03EF"/>
    <w:rsid w:val="00EC6DC7"/>
    <w:rsid w:val="00F316AD"/>
    <w:rsid w:val="00F85A25"/>
    <w:rsid w:val="00FB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B8E6E5"/>
  <w15:docId w15:val="{AA9A77D7-B7FB-4A98-B9E7-EA9BE26C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CB4DB6"/>
    <w:rPr>
      <w:color w:val="000000" w:themeColor="text1"/>
    </w:rPr>
  </w:style>
  <w:style w:type="paragraph" w:styleId="Titre1">
    <w:name w:val="heading 1"/>
    <w:basedOn w:val="Normal"/>
    <w:next w:val="Normal"/>
    <w:link w:val="Titre1Car"/>
    <w:uiPriority w:val="2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Titre2">
    <w:name w:val="heading 2"/>
    <w:basedOn w:val="Normal"/>
    <w:next w:val="Normal"/>
    <w:link w:val="Titre2C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D20DA9"/>
    <w:rPr>
      <w:color w:val="000000" w:themeColor="text1"/>
    </w:rPr>
  </w:style>
  <w:style w:type="paragraph" w:styleId="Pieddepage">
    <w:name w:val="footer"/>
    <w:basedOn w:val="Normal"/>
    <w:link w:val="Pieddepag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20DA9"/>
    <w:rPr>
      <w:color w:val="000000" w:themeColor="text1"/>
    </w:rPr>
  </w:style>
  <w:style w:type="table" w:styleId="Grilledutableau">
    <w:name w:val="Table Grid"/>
    <w:basedOn w:val="Tableau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itreCar">
    <w:name w:val="Titre Car"/>
    <w:basedOn w:val="Policepardfaut"/>
    <w:link w:val="Titre"/>
    <w:rsid w:val="00D20DA9"/>
    <w:rPr>
      <w:rFonts w:cs="Times New Roman (Body CS)"/>
      <w:color w:val="303848" w:themeColor="accent1"/>
      <w:spacing w:val="80"/>
      <w:sz w:val="52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ous-titreCar">
    <w:name w:val="Sous-titre Car"/>
    <w:basedOn w:val="Policepardfaut"/>
    <w:link w:val="Sous-titre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Titre1Car">
    <w:name w:val="Titre 1 Car"/>
    <w:basedOn w:val="Policepardfaut"/>
    <w:link w:val="Titre1"/>
    <w:uiPriority w:val="2"/>
    <w:rsid w:val="00D20DA9"/>
    <w:rPr>
      <w:rFonts w:cs="Times New Roman (Body CS)"/>
      <w:color w:val="FFFFFF"/>
      <w:spacing w:val="40"/>
    </w:rPr>
  </w:style>
  <w:style w:type="paragraph" w:customStyle="1" w:styleId="Texte">
    <w:name w:val="Texte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Titre2Car">
    <w:name w:val="Titre 2 Car"/>
    <w:basedOn w:val="Policepardfaut"/>
    <w:link w:val="Titre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SmallText">
    <w:name w:val="SmallText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Textedelespacerserv">
    <w:name w:val="Placeholder Text"/>
    <w:basedOn w:val="Policepardfaut"/>
    <w:uiPriority w:val="99"/>
    <w:semiHidden/>
    <w:rsid w:val="00D20DA9"/>
    <w:rPr>
      <w:color w:val="808080"/>
    </w:rPr>
  </w:style>
  <w:style w:type="character" w:customStyle="1" w:styleId="Distinguer">
    <w:name w:val="Distinguer"/>
    <w:basedOn w:val="Policepardfaut"/>
    <w:uiPriority w:val="1"/>
    <w:qFormat/>
    <w:rsid w:val="00914100"/>
    <w:rPr>
      <w:color w:val="67482C" w:themeColor="accent2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ke\AppData\Roaming\Microsoft\Templates\CV%20minimalis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CDC8FB9F714BAC939AA8F76BFD58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43D7B2-B464-4EBE-B789-2A5BD1F9DB02}"/>
      </w:docPartPr>
      <w:docPartBody>
        <w:p w:rsidR="00000000" w:rsidRDefault="00000000">
          <w:pPr>
            <w:pStyle w:val="FECDC8FB9F714BAC939AA8F76BFD587A"/>
          </w:pPr>
          <w:r w:rsidRPr="009F7E3D">
            <w:rPr>
              <w:lang w:bidi="fr-FR"/>
            </w:rPr>
            <w:t>ÉDUCATION</w:t>
          </w:r>
        </w:p>
      </w:docPartBody>
    </w:docPart>
    <w:docPart>
      <w:docPartPr>
        <w:name w:val="FE9F52B9955543D2908353E80F7506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206334C-9D7F-42F1-AD3D-941E9777D601}"/>
      </w:docPartPr>
      <w:docPartBody>
        <w:p w:rsidR="00000000" w:rsidRDefault="00000000">
          <w:pPr>
            <w:pStyle w:val="FE9F52B9955543D2908353E80F75062B"/>
          </w:pPr>
          <w:r w:rsidRPr="009F7E3D">
            <w:rPr>
              <w:rStyle w:val="Distinguer"/>
              <w:lang w:bidi="fr-FR"/>
            </w:rPr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42"/>
    <w:rsid w:val="002F7384"/>
    <w:rsid w:val="00960E05"/>
    <w:rsid w:val="009E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A30AF7082F46E693305CC417921DC7">
    <w:name w:val="A0A30AF7082F46E693305CC417921DC7"/>
  </w:style>
  <w:style w:type="paragraph" w:customStyle="1" w:styleId="8CE5B834A4F84D9AAFD3D995970A4885">
    <w:name w:val="8CE5B834A4F84D9AAFD3D995970A4885"/>
  </w:style>
  <w:style w:type="paragraph" w:customStyle="1" w:styleId="7F45C8CC0FEF4351A6C2359EACB39554">
    <w:name w:val="7F45C8CC0FEF4351A6C2359EACB39554"/>
  </w:style>
  <w:style w:type="paragraph" w:customStyle="1" w:styleId="8AD7A0773BF044A4A1E173842223CD6C">
    <w:name w:val="8AD7A0773BF044A4A1E173842223CD6C"/>
  </w:style>
  <w:style w:type="paragraph" w:customStyle="1" w:styleId="0392F19DFD64498B8F02A19C2F9F632F">
    <w:name w:val="0392F19DFD64498B8F02A19C2F9F632F"/>
  </w:style>
  <w:style w:type="paragraph" w:customStyle="1" w:styleId="5BC8A2BE477C49B48B7FE5291B887C90">
    <w:name w:val="5BC8A2BE477C49B48B7FE5291B887C90"/>
  </w:style>
  <w:style w:type="paragraph" w:customStyle="1" w:styleId="BBCEC7EDF9104FC0B807D14E81DB4F9F">
    <w:name w:val="BBCEC7EDF9104FC0B807D14E81DB4F9F"/>
  </w:style>
  <w:style w:type="paragraph" w:customStyle="1" w:styleId="9EFA97D6D5574B6CAD6067FE20DD573D">
    <w:name w:val="9EFA97D6D5574B6CAD6067FE20DD573D"/>
  </w:style>
  <w:style w:type="paragraph" w:customStyle="1" w:styleId="FECDC8FB9F714BAC939AA8F76BFD587A">
    <w:name w:val="FECDC8FB9F714BAC939AA8F76BFD587A"/>
  </w:style>
  <w:style w:type="character" w:customStyle="1" w:styleId="Distinguer">
    <w:name w:val="Distinguer"/>
    <w:basedOn w:val="Policepardfaut"/>
    <w:uiPriority w:val="1"/>
    <w:qFormat/>
    <w:rPr>
      <w:color w:val="80340D" w:themeColor="accent2" w:themeShade="80"/>
    </w:rPr>
  </w:style>
  <w:style w:type="paragraph" w:customStyle="1" w:styleId="FE9F52B9955543D2908353E80F75062B">
    <w:name w:val="FE9F52B9955543D2908353E80F75062B"/>
  </w:style>
  <w:style w:type="paragraph" w:customStyle="1" w:styleId="D22CE03F65444B0780FBBB14F4BDB477">
    <w:name w:val="D22CE03F65444B0780FBBB14F4BDB477"/>
  </w:style>
  <w:style w:type="paragraph" w:customStyle="1" w:styleId="Texte">
    <w:name w:val="Texte"/>
    <w:basedOn w:val="Normal"/>
    <w:next w:val="Normal"/>
    <w:uiPriority w:val="3"/>
    <w:qFormat/>
    <w:pPr>
      <w:spacing w:after="0" w:line="288" w:lineRule="auto"/>
    </w:pPr>
    <w:rPr>
      <w:rFonts w:eastAsiaTheme="minorHAnsi"/>
      <w:color w:val="404040" w:themeColor="text1" w:themeTint="BF"/>
      <w:kern w:val="0"/>
      <w:sz w:val="20"/>
      <w:lang w:eastAsia="en-US"/>
      <w14:ligatures w14:val="none"/>
    </w:rPr>
  </w:style>
  <w:style w:type="paragraph" w:customStyle="1" w:styleId="6090DDCCC45B4756AD91DBD1D975FF36">
    <w:name w:val="6090DDCCC45B4756AD91DBD1D975FF36"/>
  </w:style>
  <w:style w:type="paragraph" w:customStyle="1" w:styleId="5057DE178ED64DB79FF8C6F97BF076F1">
    <w:name w:val="5057DE178ED64DB79FF8C6F97BF076F1"/>
  </w:style>
  <w:style w:type="paragraph" w:customStyle="1" w:styleId="F56FD284C8D149659F8C370400605831">
    <w:name w:val="F56FD284C8D149659F8C370400605831"/>
  </w:style>
  <w:style w:type="paragraph" w:customStyle="1" w:styleId="1B30AAEEB8F149028CBAC26216808401">
    <w:name w:val="1B30AAEEB8F149028CBAC26216808401"/>
  </w:style>
  <w:style w:type="paragraph" w:customStyle="1" w:styleId="F2C181F7F74142328CCA934541D5C66A">
    <w:name w:val="F2C181F7F74142328CCA934541D5C66A"/>
  </w:style>
  <w:style w:type="paragraph" w:customStyle="1" w:styleId="8B70759489234726A1C654AA2BB09AEE">
    <w:name w:val="8B70759489234726A1C654AA2BB09AEE"/>
  </w:style>
  <w:style w:type="paragraph" w:customStyle="1" w:styleId="EAFDB8779C034272895B6808B689BEC8">
    <w:name w:val="EAFDB8779C034272895B6808B689BEC8"/>
  </w:style>
  <w:style w:type="paragraph" w:customStyle="1" w:styleId="04800CDA7B0A4E30ABD4C4F81F0760FE">
    <w:name w:val="04800CDA7B0A4E30ABD4C4F81F0760FE"/>
  </w:style>
  <w:style w:type="paragraph" w:customStyle="1" w:styleId="F04867E5FF2F42DDB3416A4C04606CC2">
    <w:name w:val="F04867E5FF2F42DDB3416A4C04606CC2"/>
  </w:style>
  <w:style w:type="paragraph" w:customStyle="1" w:styleId="3863FC91FE9F4DB2A1B13B1D9460503A">
    <w:name w:val="3863FC91FE9F4DB2A1B13B1D9460503A"/>
  </w:style>
  <w:style w:type="paragraph" w:customStyle="1" w:styleId="8A11B21DE94E41CD9850D2D2571A08BB">
    <w:name w:val="8A11B21DE94E41CD9850D2D2571A08BB"/>
  </w:style>
  <w:style w:type="paragraph" w:customStyle="1" w:styleId="6D2E6B6EA4BE4B67A660914B45CA783F">
    <w:name w:val="6D2E6B6EA4BE4B67A660914B45CA783F"/>
  </w:style>
  <w:style w:type="paragraph" w:customStyle="1" w:styleId="C7DF876470494A98BD7F79CDEF2BEE0E">
    <w:name w:val="C7DF876470494A98BD7F79CDEF2BEE0E"/>
  </w:style>
  <w:style w:type="paragraph" w:customStyle="1" w:styleId="AE05C85AB23A44CA9FA4A2A4A2970D0B">
    <w:name w:val="AE05C85AB23A44CA9FA4A2A4A2970D0B"/>
  </w:style>
  <w:style w:type="paragraph" w:customStyle="1" w:styleId="50FDA13D26E64E518DE26313C35663C2">
    <w:name w:val="50FDA13D26E64E518DE26313C35663C2"/>
  </w:style>
  <w:style w:type="paragraph" w:customStyle="1" w:styleId="E195F3A852A749F6A1B4CC3C67289361">
    <w:name w:val="E195F3A852A749F6A1B4CC3C67289361"/>
  </w:style>
  <w:style w:type="paragraph" w:customStyle="1" w:styleId="6BC22E054C334759AF9E447D79A142FE">
    <w:name w:val="6BC22E054C334759AF9E447D79A142FE"/>
  </w:style>
  <w:style w:type="paragraph" w:customStyle="1" w:styleId="9EC436AE8C21447AAFF2EC9A3F7EF967">
    <w:name w:val="9EC436AE8C21447AAFF2EC9A3F7EF967"/>
  </w:style>
  <w:style w:type="paragraph" w:customStyle="1" w:styleId="53FD4DEA53194770B4B037481DD5512F">
    <w:name w:val="53FD4DEA53194770B4B037481DD5512F"/>
  </w:style>
  <w:style w:type="paragraph" w:customStyle="1" w:styleId="E72059C380584DB593C4C81DA49D621D">
    <w:name w:val="E72059C380584DB593C4C81DA49D621D"/>
  </w:style>
  <w:style w:type="paragraph" w:customStyle="1" w:styleId="8C06073C080C4B05A6B37B1BE44DDB0F">
    <w:name w:val="8C06073C080C4B05A6B37B1BE44DDB0F"/>
  </w:style>
  <w:style w:type="paragraph" w:customStyle="1" w:styleId="0EA5C338A83F48F582D6F2EA4B2746C9">
    <w:name w:val="0EA5C338A83F48F582D6F2EA4B2746C9"/>
  </w:style>
  <w:style w:type="paragraph" w:customStyle="1" w:styleId="2E2C7AD436B9400281B9D9898C8B7346">
    <w:name w:val="2E2C7AD436B9400281B9D9898C8B7346"/>
  </w:style>
  <w:style w:type="paragraph" w:customStyle="1" w:styleId="46F2891EA13D4A108FA245FB5A0E80D9">
    <w:name w:val="46F2891EA13D4A108FA245FB5A0E80D9"/>
    <w:rsid w:val="009E07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CV minimaliste.dotx</Template>
  <TotalTime>23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COULON</dc:creator>
  <cp:keywords/>
  <dc:description/>
  <cp:lastModifiedBy>COULON Luke</cp:lastModifiedBy>
  <cp:revision>2</cp:revision>
  <dcterms:created xsi:type="dcterms:W3CDTF">2026-09-06T07:27:00Z</dcterms:created>
  <dcterms:modified xsi:type="dcterms:W3CDTF">2026-09-06T07:50:00Z</dcterms:modified>
</cp:coreProperties>
</file>